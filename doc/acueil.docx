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2"/>
      </w:tblGrid>
      <w:tr w:rsidR="004B7E44" w14:paraId="0730337A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8130168" w14:textId="51A2CD25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22000361" wp14:editId="67947179">
                      <wp:extent cx="5787851" cy="1506829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87851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DEC60A" w14:textId="143C7713" w:rsidR="004B7E44" w:rsidRPr="00491C3A" w:rsidRDefault="00491C3A" w:rsidP="004B7E44">
                                  <w:pPr>
                                    <w:pStyle w:val="Titre"/>
                                    <w:rPr>
                                      <w:lang w:val="en-US"/>
                                    </w:rPr>
                                  </w:pPr>
                                  <w:r w:rsidRPr="00491C3A">
                                    <w:rPr>
                                      <w:color w:val="93C842" w:themeColor="accent5"/>
                                      <w:lang w:val="en-US" w:bidi="fr-FR"/>
                                    </w:rPr>
                                    <w:t>Auchan</w:t>
                                  </w:r>
                                  <w:r>
                                    <w:rPr>
                                      <w:lang w:val="en-US" w:bidi="fr-FR"/>
                                    </w:rPr>
                                    <w:t xml:space="preserve"> Scraping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200036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55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" filled="f" stroked="f" strokeweight=".5pt">
                      <v:textbox>
                        <w:txbxContent>
                          <w:p w14:paraId="08DEC60A" w14:textId="143C7713" w:rsidR="004B7E44" w:rsidRPr="00491C3A" w:rsidRDefault="00491C3A" w:rsidP="004B7E44">
                            <w:pPr>
                              <w:pStyle w:val="Titre"/>
                              <w:rPr>
                                <w:lang w:val="en-US"/>
                              </w:rPr>
                            </w:pPr>
                            <w:r w:rsidRPr="00491C3A">
                              <w:rPr>
                                <w:color w:val="93C842" w:themeColor="accent5"/>
                                <w:lang w:val="en-US" w:bidi="fr-FR"/>
                              </w:rPr>
                              <w:t>Auchan</w:t>
                            </w:r>
                            <w:r>
                              <w:rPr>
                                <w:lang w:val="en-US" w:bidi="fr-FR"/>
                              </w:rPr>
                              <w:t xml:space="preserve"> Scraping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C29E4D2" w14:textId="63E1AB49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73E01A9A" wp14:editId="1C310629">
                      <wp:extent cx="785611" cy="0"/>
                      <wp:effectExtent l="0" t="38100" r="52705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68C86EA"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1E3C37AA" w14:textId="07591075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2446C8D5" wp14:editId="69AFF6B4">
                      <wp:extent cx="5888334" cy="746975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88334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EB74F2" w14:textId="62A0FE43" w:rsidR="004B7E44" w:rsidRPr="00491C3A" w:rsidRDefault="00491C3A" w:rsidP="004B7E44">
                                  <w:pPr>
                                    <w:pStyle w:val="Sous-titre"/>
                                    <w:rPr>
                                      <w:sz w:val="44"/>
                                      <w:szCs w:val="14"/>
                                    </w:rPr>
                                  </w:pPr>
                                  <w:r w:rsidRPr="00491C3A">
                                    <w:rPr>
                                      <w:sz w:val="44"/>
                                      <w:szCs w:val="14"/>
                                    </w:rPr>
                                    <w:t xml:space="preserve">Projet de Big data et cloud </w:t>
                                  </w:r>
                                  <w:proofErr w:type="spellStart"/>
                                  <w:r w:rsidRPr="00491C3A">
                                    <w:rPr>
                                      <w:sz w:val="44"/>
                                      <w:szCs w:val="14"/>
                                    </w:rPr>
                                    <w:t>compiting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46C8D5" id="Zone de texte 3" o:spid="_x0000_s1027" type="#_x0000_t202" style="width:463.65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x15GQ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" filled="f" stroked="f" strokeweight=".5pt">
                      <v:textbox>
                        <w:txbxContent>
                          <w:p w14:paraId="34EB74F2" w14:textId="62A0FE43" w:rsidR="004B7E44" w:rsidRPr="00491C3A" w:rsidRDefault="00491C3A" w:rsidP="004B7E44">
                            <w:pPr>
                              <w:pStyle w:val="Sous-titre"/>
                              <w:rPr>
                                <w:sz w:val="44"/>
                                <w:szCs w:val="14"/>
                              </w:rPr>
                            </w:pPr>
                            <w:r w:rsidRPr="00491C3A">
                              <w:rPr>
                                <w:sz w:val="44"/>
                                <w:szCs w:val="14"/>
                              </w:rPr>
                              <w:t xml:space="preserve">Projet de Big data et cloud </w:t>
                            </w:r>
                            <w:proofErr w:type="spellStart"/>
                            <w:r w:rsidRPr="00491C3A">
                              <w:rPr>
                                <w:sz w:val="44"/>
                                <w:szCs w:val="14"/>
                              </w:rPr>
                              <w:t>compiting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01B7E33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338411" w14:textId="6E95703A" w:rsidR="004B7E44" w:rsidRDefault="004B7E44" w:rsidP="004B7E44"/>
          <w:p w14:paraId="565E7B95" w14:textId="0C8378DF" w:rsidR="004B7E44" w:rsidRDefault="004B7E44" w:rsidP="004B7E44"/>
        </w:tc>
      </w:tr>
    </w:tbl>
    <w:p w14:paraId="06937D09" w14:textId="45AC0E43" w:rsidR="004B7E44" w:rsidRDefault="004B7E44" w:rsidP="004B7E44">
      <w:r>
        <w:rPr>
          <w:noProof/>
          <w:lang w:bidi="fr-FR"/>
        </w:rPr>
        <w:drawing>
          <wp:anchor distT="0" distB="0" distL="114300" distR="114300" simplePos="0" relativeHeight="251658240" behindDoc="1" locked="0" layoutInCell="1" allowOverlap="1" wp14:anchorId="274E3261" wp14:editId="5DC2B486">
            <wp:simplePos x="0" y="0"/>
            <wp:positionH relativeFrom="column">
              <wp:posOffset>-721472</wp:posOffset>
            </wp:positionH>
            <wp:positionV relativeFrom="page">
              <wp:posOffset>261075</wp:posOffset>
            </wp:positionV>
            <wp:extent cx="7740015" cy="10320020"/>
            <wp:effectExtent l="0" t="0" r="0" b="508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32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D3DFE" w14:textId="75FF49E4" w:rsidR="00E94B5F" w:rsidRPr="004B7E44" w:rsidRDefault="00491C3A" w:rsidP="00BB1270">
      <w:pPr>
        <w:spacing w:after="200"/>
      </w:pPr>
      <w:r w:rsidRPr="00491C3A">
        <w:drawing>
          <wp:anchor distT="0" distB="0" distL="114300" distR="114300" simplePos="0" relativeHeight="251662336" behindDoc="1" locked="0" layoutInCell="1" allowOverlap="1" wp14:anchorId="0F316F1D" wp14:editId="2D37867A">
            <wp:simplePos x="0" y="0"/>
            <wp:positionH relativeFrom="column">
              <wp:posOffset>5929435</wp:posOffset>
            </wp:positionH>
            <wp:positionV relativeFrom="paragraph">
              <wp:posOffset>3764426</wp:posOffset>
            </wp:positionV>
            <wp:extent cx="647700" cy="562610"/>
            <wp:effectExtent l="0" t="0" r="0" b="8890"/>
            <wp:wrapNone/>
            <wp:docPr id="40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3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1FD6F9C" wp14:editId="71B179E6">
                <wp:simplePos x="0" y="0"/>
                <wp:positionH relativeFrom="column">
                  <wp:posOffset>3920280</wp:posOffset>
                </wp:positionH>
                <wp:positionV relativeFrom="paragraph">
                  <wp:posOffset>4319682</wp:posOffset>
                </wp:positionV>
                <wp:extent cx="2842054" cy="469557"/>
                <wp:effectExtent l="0" t="0" r="0" b="6985"/>
                <wp:wrapNone/>
                <wp:docPr id="6" name="Zone de texte 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C93CD" w14:textId="37406279" w:rsidR="004B7E44" w:rsidRPr="00491C3A" w:rsidRDefault="00491C3A" w:rsidP="004B7E44">
                            <w:pPr>
                              <w:pStyle w:val="Titr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 w:bidi="fr-FR"/>
                              </w:rPr>
                              <w:t>ENSAE 2024-2025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D6F9C" id="Zone de texte 6" o:spid="_x0000_s1028" type="#_x0000_t202" style="position:absolute;margin-left:308.7pt;margin-top:340.15pt;width:223.8pt;height:36.9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" filled="f" stroked="f" strokeweight=".5pt">
                <v:textbox>
                  <w:txbxContent>
                    <w:p w14:paraId="346C93CD" w14:textId="37406279" w:rsidR="004B7E44" w:rsidRPr="00491C3A" w:rsidRDefault="00491C3A" w:rsidP="004B7E44">
                      <w:pPr>
                        <w:pStyle w:val="Titre1"/>
                        <w:rPr>
                          <w:lang w:val="en-US"/>
                        </w:rPr>
                      </w:pPr>
                      <w:r>
                        <w:rPr>
                          <w:lang w:val="en-US" w:bidi="fr-FR"/>
                        </w:rPr>
                        <w:t>ENSAE 2024-2025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7FEA137" wp14:editId="6B882C36">
                <wp:simplePos x="0" y="0"/>
                <wp:positionH relativeFrom="column">
                  <wp:posOffset>-731520</wp:posOffset>
                </wp:positionH>
                <wp:positionV relativeFrom="page">
                  <wp:posOffset>2059912</wp:posOffset>
                </wp:positionV>
                <wp:extent cx="7305152" cy="3456633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152" cy="345663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62D08" id="Rectangle 2" o:spid="_x0000_s1026" alt="rectangle coloré" style="position:absolute;margin-left:-57.6pt;margin-top:162.2pt;width:575.2pt;height:272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sectPr w:rsidR="00E94B5F" w:rsidRPr="004B7E44" w:rsidSect="000821D9">
      <w:headerReference w:type="default" r:id="rId8"/>
      <w:footerReference w:type="default" r:id="rId9"/>
      <w:footerReference w:type="first" r:id="rId10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27EA4" w14:textId="77777777" w:rsidR="00E67847" w:rsidRDefault="00E67847" w:rsidP="004B7E44">
      <w:r>
        <w:separator/>
      </w:r>
    </w:p>
  </w:endnote>
  <w:endnote w:type="continuationSeparator" w:id="0">
    <w:p w14:paraId="4636E00C" w14:textId="77777777" w:rsidR="00E67847" w:rsidRDefault="00E67847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EEFDF36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387E437D" w14:textId="77777777" w:rsidR="004B7E44" w:rsidRDefault="004B7E44" w:rsidP="004B7E44">
          <w:pPr>
            <w:pStyle w:val="Pieddepage"/>
          </w:pPr>
          <w:r>
            <w:rPr>
              <w:lang w:bidi="fr-FR"/>
            </w:rP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845227" w14:textId="77777777" w:rsidR="005A718F" w:rsidRDefault="005A718F" w:rsidP="004B7E44">
        <w:pPr>
          <w:pStyle w:val="Pieddepage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0E9">
          <w:rPr>
            <w:noProof/>
            <w:lang w:bidi="fr-FR"/>
          </w:rPr>
          <w:t>1</w:t>
        </w:r>
        <w:r>
          <w:rPr>
            <w:noProof/>
            <w:lang w:bidi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C5D99" w14:textId="77777777" w:rsidR="00E67847" w:rsidRDefault="00E67847" w:rsidP="004B7E44">
      <w:r>
        <w:separator/>
      </w:r>
    </w:p>
  </w:footnote>
  <w:footnote w:type="continuationSeparator" w:id="0">
    <w:p w14:paraId="6CEEBAD9" w14:textId="77777777" w:rsidR="00E67847" w:rsidRDefault="00E67847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E1E8C6E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C95E929" w14:textId="77777777" w:rsidR="004B7E44" w:rsidRDefault="004B7E44" w:rsidP="004B7E4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inline distT="0" distB="0" distL="0" distR="0" wp14:anchorId="10F7328A" wp14:editId="765A7F9E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DE569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0F7328A" id="Rectangle 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68DE569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fr-F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70"/>
    <w:rsid w:val="000821D9"/>
    <w:rsid w:val="00293B83"/>
    <w:rsid w:val="004736AA"/>
    <w:rsid w:val="00491C3A"/>
    <w:rsid w:val="004B7E44"/>
    <w:rsid w:val="004D5252"/>
    <w:rsid w:val="004F2B86"/>
    <w:rsid w:val="005A718F"/>
    <w:rsid w:val="006A3CE7"/>
    <w:rsid w:val="006B7C97"/>
    <w:rsid w:val="007516CF"/>
    <w:rsid w:val="00894CA2"/>
    <w:rsid w:val="008B33BC"/>
    <w:rsid w:val="009120E9"/>
    <w:rsid w:val="00945900"/>
    <w:rsid w:val="009C396C"/>
    <w:rsid w:val="00A146A3"/>
    <w:rsid w:val="00B572B4"/>
    <w:rsid w:val="00BB1270"/>
    <w:rsid w:val="00DB26A7"/>
    <w:rsid w:val="00E6784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95A946"/>
  <w15:chartTrackingRefBased/>
  <w15:docId w15:val="{5DEA8AD2-0A34-438F-AAA4-F74B7B53E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894CA2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pacing w:val="-4"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894CA2"/>
    <w:rPr>
      <w:rFonts w:asciiTheme="majorHAnsi" w:eastAsia="Times New Roman" w:hAnsiTheme="majorHAnsi" w:cs="Times New Roman"/>
      <w:b/>
      <w:caps/>
      <w:color w:val="FFFFFF" w:themeColor="background1"/>
      <w:spacing w:val="-4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Rapport%20d&#8217;activit&#233;%20(conception%20professionnelle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Rapport d’activité (conception professionnelle).dotx</Template>
  <TotalTime>8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Moussa Sow Dieme</dc:creator>
  <cp:keywords/>
  <dc:description/>
  <cp:lastModifiedBy>Moussa Sow Dieme</cp:lastModifiedBy>
  <cp:revision>2</cp:revision>
  <dcterms:created xsi:type="dcterms:W3CDTF">2024-10-20T14:45:00Z</dcterms:created>
  <dcterms:modified xsi:type="dcterms:W3CDTF">2024-10-20T14:53:00Z</dcterms:modified>
</cp:coreProperties>
</file>